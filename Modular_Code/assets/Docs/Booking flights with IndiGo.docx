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D900A" w14:textId="77777777" w:rsidR="00A56FD1" w:rsidRDefault="009F4F9B">
      <w:r>
        <w:t>Booking flights with IndiGo</w:t>
      </w:r>
    </w:p>
    <w:p w14:paraId="2C8BAA73" w14:textId="77777777" w:rsidR="00A56FD1" w:rsidRDefault="009F4F9B">
      <w:r>
        <w:t xml:space="preserve">India's largest and leading passenger airline - IndiGo strives to offer the lowest airfare for your flight booking. Over the years, IndiGo has become synonymous with on-time travel and with every flight </w:t>
      </w:r>
      <w:r>
        <w:t>ticket you book on the website, we strive to deliver a hassle-free experience to you. With an expanding network and fleet, IndiGo operates to connect you to the people and places you love.</w:t>
      </w:r>
    </w:p>
    <w:p w14:paraId="0516B6F4" w14:textId="77777777" w:rsidR="00A56FD1" w:rsidRDefault="00A56FD1"/>
    <w:p w14:paraId="53755275" w14:textId="77777777" w:rsidR="00A56FD1" w:rsidRDefault="009F4F9B">
      <w:r>
        <w:t xml:space="preserve">IndiGo currently has flights to over 80+ domestic destinations in India and 30+ international destinations. The smaller regions of India </w:t>
      </w:r>
      <w:proofErr w:type="gramStart"/>
      <w:r>
        <w:t>are connected with</w:t>
      </w:r>
      <w:proofErr w:type="gramEnd"/>
      <w:r>
        <w:t xml:space="preserve"> our fleet of ATRs, the larger cities with the A320 CEO, A320 NEO and A321 NEO aircraft, </w:t>
      </w:r>
      <w:proofErr w:type="spellStart"/>
      <w:r>
        <w:t>etc</w:t>
      </w:r>
      <w:proofErr w:type="spellEnd"/>
      <w:r>
        <w:t xml:space="preserve"> and some of the international destinations are operated under codeshare partnerships. So, book directly from our website or mobile app for a </w:t>
      </w:r>
      <w:proofErr w:type="spellStart"/>
      <w:r>
        <w:t>personalised</w:t>
      </w:r>
      <w:proofErr w:type="spellEnd"/>
      <w:r>
        <w:t xml:space="preserve"> experience and get ready to enjoy an array of benefits with IndiGo.</w:t>
      </w:r>
    </w:p>
    <w:p w14:paraId="56E92599" w14:textId="77777777" w:rsidR="00A56FD1" w:rsidRDefault="00A56FD1"/>
    <w:p w14:paraId="49544948" w14:textId="77777777" w:rsidR="00A56FD1" w:rsidRDefault="009F4F9B">
      <w:r>
        <w:t>IndiGo App with Benefits</w:t>
      </w:r>
    </w:p>
    <w:p w14:paraId="418C1BCF" w14:textId="77777777" w:rsidR="00A56FD1" w:rsidRDefault="00A56FD1"/>
    <w:p w14:paraId="3713A712" w14:textId="77777777" w:rsidR="00A56FD1" w:rsidRDefault="009F4F9B">
      <w:r>
        <w:t xml:space="preserve">6E Eats - Add your </w:t>
      </w:r>
      <w:proofErr w:type="spellStart"/>
      <w:r>
        <w:t>favourite</w:t>
      </w:r>
      <w:proofErr w:type="spellEnd"/>
      <w:r>
        <w:t xml:space="preserve"> snack and beverage on your next flight booking</w:t>
      </w:r>
    </w:p>
    <w:p w14:paraId="07FD3356" w14:textId="77777777" w:rsidR="00A56FD1" w:rsidRDefault="009F4F9B">
      <w:r>
        <w:t xml:space="preserve">Pre-book your meal from our specially curated menu consisting of IndiGo Classics, 6E choice of the day, and #IndiaByIndiGo regional </w:t>
      </w:r>
      <w:proofErr w:type="spellStart"/>
      <w:r>
        <w:t>favourites</w:t>
      </w:r>
      <w:proofErr w:type="spellEnd"/>
      <w:r>
        <w:t>. The revamped in-flight food offering sets a new standard for customer experience that ensures quicker on-board service, greater customer engagement, and reduced food wastage.</w:t>
      </w:r>
    </w:p>
    <w:p w14:paraId="17A71CE6" w14:textId="77777777" w:rsidR="00A56FD1" w:rsidRDefault="00A56FD1"/>
    <w:p w14:paraId="010C4EF1" w14:textId="77777777" w:rsidR="00A56FD1" w:rsidRDefault="009F4F9B">
      <w:r>
        <w:t>Book affordable air tickets with IndiGo</w:t>
      </w:r>
    </w:p>
    <w:p w14:paraId="503D2D8B" w14:textId="77777777" w:rsidR="00A56FD1" w:rsidRDefault="009F4F9B">
      <w:r>
        <w:t>6Exclusive: Save more, travel more with our newly launched</w:t>
      </w:r>
      <w:r>
        <w:rPr>
          <w:rFonts w:ascii="Arial" w:hAnsi="Arial" w:cs="Arial"/>
        </w:rPr>
        <w:t> </w:t>
      </w:r>
      <w:r>
        <w:t>6Exclusive Fare. Get up to 10% off when you book flights on IndiGo</w:t>
      </w:r>
      <w:r>
        <w:rPr>
          <w:rFonts w:cs="Aptos"/>
        </w:rPr>
        <w:t>’</w:t>
      </w:r>
      <w:r>
        <w:t>s web and app with this fare. The discount is applicable on bookings made at least 7 days prior to the date of travel.</w:t>
      </w:r>
    </w:p>
    <w:p w14:paraId="56091DF7" w14:textId="77777777" w:rsidR="00A56FD1" w:rsidRDefault="00A56FD1"/>
    <w:p w14:paraId="36CF6453" w14:textId="77777777" w:rsidR="00A56FD1" w:rsidRDefault="009F4F9B">
      <w:r>
        <w:t>Finding cheap flight tickets means using the saved money for a more elaborate holiday with an opportunity to indulge in more local experiences and shopping. Isn’t it? So, it is best that you plan your travel in advance and directly book through goIndiGo.in, to enjoy the perks of getting the best deal along with several other benefits.</w:t>
      </w:r>
    </w:p>
    <w:p w14:paraId="4D488497" w14:textId="77777777" w:rsidR="00A56FD1" w:rsidRDefault="00A56FD1"/>
    <w:p w14:paraId="721376C9" w14:textId="77777777" w:rsidR="00A56FD1" w:rsidRDefault="009F4F9B">
      <w:r>
        <w:t xml:space="preserve"> You can also keep </w:t>
      </w:r>
      <w:proofErr w:type="gramStart"/>
      <w:r>
        <w:t>a track</w:t>
      </w:r>
      <w:proofErr w:type="gramEnd"/>
      <w:r>
        <w:t xml:space="preserve"> of the </w:t>
      </w:r>
      <w:proofErr w:type="gramStart"/>
      <w:r>
        <w:t>IndiGo</w:t>
      </w:r>
      <w:proofErr w:type="gramEnd"/>
      <w:r>
        <w:t xml:space="preserve"> airfare calendar, keep an eye on the offers page on our website and also our social media page for announcements on sale offers. IndiGo offers special fares during its sale period for domestic flights as well as international flights, making it an excellent time to book your flight tickets. In addition, the cashback offers are sure to delight you with additional savings on your airfare.</w:t>
      </w:r>
    </w:p>
    <w:p w14:paraId="6FC0E65E" w14:textId="77777777" w:rsidR="00A56FD1" w:rsidRDefault="00A56FD1"/>
    <w:p w14:paraId="56528CF9" w14:textId="77777777" w:rsidR="00A56FD1" w:rsidRDefault="009F4F9B">
      <w:r>
        <w:lastRenderedPageBreak/>
        <w:t xml:space="preserve">Furthermore, depending on whether you are a business or a leisure </w:t>
      </w:r>
      <w:proofErr w:type="spellStart"/>
      <w:r>
        <w:t>traveller</w:t>
      </w:r>
      <w:proofErr w:type="spellEnd"/>
      <w:r>
        <w:t>, you can choose the fare type – Lite and Flexi Fares.</w:t>
      </w:r>
    </w:p>
    <w:p w14:paraId="37F70ACB" w14:textId="77777777" w:rsidR="00A56FD1" w:rsidRDefault="00A56FD1"/>
    <w:p w14:paraId="1B65DB86" w14:textId="77777777" w:rsidR="00A56FD1" w:rsidRDefault="009F4F9B">
      <w:r>
        <w:t xml:space="preserve">Lite fares are hand baggage </w:t>
      </w:r>
      <w:r>
        <w:t>only fares, and if you are travelling light with cabin baggage only, you can now look forward to additional savings on our always affordable fares.</w:t>
      </w:r>
    </w:p>
    <w:p w14:paraId="2DA36BFD" w14:textId="77777777" w:rsidR="00A56FD1" w:rsidRDefault="009F4F9B">
      <w:r>
        <w:t>Flexi fares are apt for those who want flexibility in their travel, allowing them to make unlimited changes to their flight.</w:t>
      </w:r>
    </w:p>
    <w:p w14:paraId="7172873F" w14:textId="77777777" w:rsidR="00A56FD1" w:rsidRDefault="009F4F9B">
      <w:r>
        <w:t xml:space="preserve">So, any time you plan a travel, book directly from the </w:t>
      </w:r>
      <w:proofErr w:type="gramStart"/>
      <w:r>
        <w:t>IndiGo</w:t>
      </w:r>
      <w:proofErr w:type="gramEnd"/>
      <w:r>
        <w:t xml:space="preserve"> website or mobile app and be delighted with the cheapest airfares.</w:t>
      </w:r>
    </w:p>
    <w:p w14:paraId="51BB80E2" w14:textId="77777777" w:rsidR="00A56FD1" w:rsidRDefault="00A56FD1"/>
    <w:p w14:paraId="214C47D4" w14:textId="77777777" w:rsidR="00A56FD1" w:rsidRDefault="009F4F9B">
      <w:r>
        <w:t xml:space="preserve">How can you book </w:t>
      </w:r>
      <w:proofErr w:type="gramStart"/>
      <w:r>
        <w:t>IndiGo</w:t>
      </w:r>
      <w:proofErr w:type="gramEnd"/>
      <w:r>
        <w:t xml:space="preserve"> flight tickets?</w:t>
      </w:r>
    </w:p>
    <w:p w14:paraId="066C4ECF" w14:textId="77777777" w:rsidR="00A56FD1" w:rsidRDefault="009F4F9B">
      <w:r>
        <w:t xml:space="preserve">Here are easy steps to book </w:t>
      </w:r>
      <w:proofErr w:type="gramStart"/>
      <w:r>
        <w:t>IndiGo</w:t>
      </w:r>
      <w:proofErr w:type="gramEnd"/>
      <w:r>
        <w:t xml:space="preserve"> flight tickets.</w:t>
      </w:r>
    </w:p>
    <w:p w14:paraId="041816EC" w14:textId="77777777" w:rsidR="00A56FD1" w:rsidRDefault="00A56FD1"/>
    <w:p w14:paraId="2B34064C" w14:textId="77777777" w:rsidR="00A56FD1" w:rsidRDefault="009F4F9B">
      <w:r>
        <w:t>First, go to the goIndiGo.in website or open the IndiGo mobile app.</w:t>
      </w:r>
    </w:p>
    <w:p w14:paraId="05E24BAF" w14:textId="77777777" w:rsidR="00A56FD1" w:rsidRDefault="009F4F9B">
      <w:r>
        <w:t>Then, visit the booking page and enter the ‘to’ and ‘from’ destinations.</w:t>
      </w:r>
    </w:p>
    <w:p w14:paraId="557E2348" w14:textId="77777777" w:rsidR="00A56FD1" w:rsidRDefault="009F4F9B">
      <w:r>
        <w:t>Choose the date of travel and number of passengers.</w:t>
      </w:r>
    </w:p>
    <w:p w14:paraId="631C6F86" w14:textId="77777777" w:rsidR="00A56FD1" w:rsidRDefault="009F4F9B">
      <w:r>
        <w:t>In case you are eligible for a special fare, please select from – Armed Forces, Student, Senior Citizen, LTC, Family &amp; Friends and Unaccompanied Minor.</w:t>
      </w:r>
    </w:p>
    <w:p w14:paraId="54EF56DF" w14:textId="77777777" w:rsidR="00A56FD1" w:rsidRDefault="009F4F9B">
      <w:r>
        <w:t>Click on the ‘Search Flight’ button to receive a list of options along with the flight ticket prices. Choose the flight as per your preference.</w:t>
      </w:r>
    </w:p>
    <w:p w14:paraId="7CE49821" w14:textId="77777777" w:rsidR="00A56FD1" w:rsidRDefault="009F4F9B">
      <w:r>
        <w:t>Confirm your booking after entering all the required details and get ready to enjoy on-time, hassle-free and courteous service on board.</w:t>
      </w:r>
    </w:p>
    <w:p w14:paraId="68AD1223" w14:textId="77777777" w:rsidR="00A56FD1" w:rsidRDefault="009F4F9B">
      <w:r>
        <w:t>Note: While making the payment for your flight tickets, do check out the various cashback and other deals available on the offers page. This will enable you to enjoy additional savings on your booking.</w:t>
      </w:r>
    </w:p>
    <w:p w14:paraId="529DB523" w14:textId="77777777" w:rsidR="00A56FD1" w:rsidRDefault="00A56FD1"/>
    <w:p w14:paraId="073AD330" w14:textId="77777777" w:rsidR="00A56FD1" w:rsidRDefault="009F4F9B">
      <w:r>
        <w:t>What are the advantages of booking flights with IndiGo?</w:t>
      </w:r>
    </w:p>
    <w:p w14:paraId="76C4993F" w14:textId="77777777" w:rsidR="00A56FD1" w:rsidRDefault="009F4F9B">
      <w:r>
        <w:t xml:space="preserve">Offering cheap flights to a slew of domestic and international destinations, </w:t>
      </w:r>
      <w:proofErr w:type="gramStart"/>
      <w:r>
        <w:t>IndiGo</w:t>
      </w:r>
      <w:proofErr w:type="gramEnd"/>
      <w:r>
        <w:t xml:space="preserve"> aims at connecting different destinations by offering over 1500 flights every day. At IndiGo, we prioritize the comfort of our customers </w:t>
      </w:r>
      <w:proofErr w:type="gramStart"/>
      <w:r>
        <w:t>above</w:t>
      </w:r>
      <w:proofErr w:type="gramEnd"/>
      <w:r>
        <w:t xml:space="preserve"> everything else. In accordance with the same, we at IndiGo offer multiple additional benefits on direct booking along with hassle-free and courteous airport and in-flight services.</w:t>
      </w:r>
    </w:p>
    <w:p w14:paraId="6F380AA8" w14:textId="77777777" w:rsidR="00A56FD1" w:rsidRDefault="00A56FD1"/>
    <w:p w14:paraId="53FDCA23" w14:textId="77777777" w:rsidR="00A56FD1" w:rsidRDefault="009F4F9B">
      <w:r>
        <w:t>Listed below are some of the benefits of booking air tickets with IndiGo:</w:t>
      </w:r>
    </w:p>
    <w:p w14:paraId="4A408B56" w14:textId="77777777" w:rsidR="00A56FD1" w:rsidRDefault="00A56FD1"/>
    <w:p w14:paraId="292E4E4A" w14:textId="77777777" w:rsidR="00A56FD1" w:rsidRDefault="009F4F9B">
      <w:r>
        <w:t>IndiGo offers the lowest flight booking fees, EMI options, and many other booking perks.</w:t>
      </w:r>
    </w:p>
    <w:p w14:paraId="707E43DF" w14:textId="77777777" w:rsidR="00A56FD1" w:rsidRDefault="009F4F9B">
      <w:r>
        <w:t>With IndiGo, you can cancel your flight tickets at zero convenience fee.</w:t>
      </w:r>
    </w:p>
    <w:p w14:paraId="36FEBDCB" w14:textId="77777777" w:rsidR="00A56FD1" w:rsidRDefault="009F4F9B">
      <w:r>
        <w:t>Passengers can choose from different types of fare such as Lite Fare, Flexi Plus Fare and others for additional savings.</w:t>
      </w:r>
    </w:p>
    <w:p w14:paraId="65C3F148" w14:textId="77777777" w:rsidR="00A56FD1" w:rsidRDefault="009F4F9B">
      <w:r>
        <w:t>Get additional discounts when you book with categories such as Unaccompanied Minor, Armed Forces, Students, LTC.</w:t>
      </w:r>
    </w:p>
    <w:p w14:paraId="290C3D83" w14:textId="77777777" w:rsidR="00A56FD1" w:rsidRDefault="009F4F9B">
      <w:r>
        <w:t xml:space="preserve">Offers multiple payment options to choose from, such as UPI, </w:t>
      </w:r>
      <w:proofErr w:type="spellStart"/>
      <w:r>
        <w:t>NetBanking</w:t>
      </w:r>
      <w:proofErr w:type="spellEnd"/>
      <w:r>
        <w:t>, etc.</w:t>
      </w:r>
    </w:p>
    <w:p w14:paraId="55A082B6" w14:textId="77777777" w:rsidR="00A56FD1" w:rsidRDefault="009F4F9B">
      <w:r>
        <w:t xml:space="preserve">6E Eats and onboard </w:t>
      </w:r>
      <w:proofErr w:type="gramStart"/>
      <w:r>
        <w:t>has to</w:t>
      </w:r>
      <w:proofErr w:type="gramEnd"/>
      <w:r>
        <w:t xml:space="preserve"> be on-board.</w:t>
      </w:r>
    </w:p>
    <w:p w14:paraId="09C35BD5" w14:textId="77777777" w:rsidR="00A56FD1" w:rsidRDefault="009F4F9B">
      <w:proofErr w:type="spellStart"/>
      <w:r>
        <w:t>Opt</w:t>
      </w:r>
      <w:proofErr w:type="spellEnd"/>
      <w:r>
        <w:t xml:space="preserve"> for Seat Select and choose a preferable window seat or extra legroom at the time of booking.</w:t>
      </w:r>
    </w:p>
    <w:p w14:paraId="26A6BA72" w14:textId="77777777" w:rsidR="00A56FD1" w:rsidRDefault="009F4F9B">
      <w:r>
        <w:t xml:space="preserve">IndiGo provides a Delayed &amp; Lost Baggage Protection add-on at the time of </w:t>
      </w:r>
      <w:r>
        <w:t>booking, which assures compensation in the event your check-in bags are delayed, lost, or damaged due to any unforeseen circumstance.</w:t>
      </w:r>
    </w:p>
    <w:p w14:paraId="654B6680" w14:textId="77777777" w:rsidR="00A56FD1" w:rsidRDefault="009F4F9B">
      <w:r>
        <w:t>In addition, IndiGo also offers an array of add-ons such as 6E Prime, Fast Forward, Lounge Services etc.</w:t>
      </w:r>
    </w:p>
    <w:p w14:paraId="18A83A75" w14:textId="77777777" w:rsidR="00A56FD1" w:rsidRDefault="009F4F9B">
      <w:r>
        <w:t xml:space="preserve">With our AI-powered chat assistant, 6E </w:t>
      </w:r>
      <w:proofErr w:type="spellStart"/>
      <w:r>
        <w:t>skai</w:t>
      </w:r>
      <w:proofErr w:type="spellEnd"/>
      <w:r>
        <w:t xml:space="preserve"> you can sort </w:t>
      </w:r>
      <w:proofErr w:type="gramStart"/>
      <w:r>
        <w:t>all of</w:t>
      </w:r>
      <w:proofErr w:type="gramEnd"/>
      <w:r>
        <w:t xml:space="preserve"> your booking queries. You can also get booking-related notifications and answers to your queries on your </w:t>
      </w:r>
      <w:proofErr w:type="spellStart"/>
      <w:r>
        <w:t>favourite</w:t>
      </w:r>
      <w:proofErr w:type="spellEnd"/>
      <w:r>
        <w:t xml:space="preserve"> messaging app, WhatsApp.</w:t>
      </w:r>
    </w:p>
    <w:p w14:paraId="08D75AF2" w14:textId="77777777" w:rsidR="00A56FD1" w:rsidRDefault="009F4F9B">
      <w:r>
        <w:t xml:space="preserve">IndiGo flights to domestic and </w:t>
      </w:r>
      <w:proofErr w:type="gramStart"/>
      <w:r>
        <w:t>International</w:t>
      </w:r>
      <w:proofErr w:type="gramEnd"/>
      <w:r>
        <w:t xml:space="preserve"> destinations</w:t>
      </w:r>
    </w:p>
    <w:p w14:paraId="48C8B17B" w14:textId="77777777" w:rsidR="00A56FD1" w:rsidRDefault="009F4F9B">
      <w:r>
        <w:t>India's coolest and largest passenger airline, IndiGo dominates the country's domestic flights space as a low-cost carrier. IndiGo has its reach over 74 destinations across India with its direct and connecting flights. IndiGo strives to improve domestic connectivity in every possible way regardless of where you choose to visit within India, whether it is in the buzzing metropolises like Delhi, Kolkata, Mumbai, or the tier-II cities like Kadapa, Darbhanga, and others.</w:t>
      </w:r>
    </w:p>
    <w:p w14:paraId="564DA508" w14:textId="77777777" w:rsidR="00A56FD1" w:rsidRDefault="00A56FD1"/>
    <w:p w14:paraId="7BC10C94" w14:textId="77777777" w:rsidR="00A56FD1" w:rsidRDefault="009F4F9B">
      <w:r>
        <w:t xml:space="preserve">Your travel options are not only limited to </w:t>
      </w:r>
      <w:r>
        <w:t xml:space="preserve">domestic sectors but also international ones. With affordable international fares, IndiGo will be happy to fly you first to your first </w:t>
      </w:r>
      <w:proofErr w:type="gramStart"/>
      <w:r>
        <w:t>International</w:t>
      </w:r>
      <w:proofErr w:type="gramEnd"/>
      <w:r>
        <w:t xml:space="preserve"> destination with its convenient direct and connecting flights from key destinations in India and abroad. IndiGo currently operates to over 24 international destinations.</w:t>
      </w:r>
    </w:p>
    <w:p w14:paraId="380C8074" w14:textId="77777777" w:rsidR="00A56FD1" w:rsidRDefault="00A56FD1"/>
    <w:p w14:paraId="52A8B130" w14:textId="77777777" w:rsidR="00A56FD1" w:rsidRDefault="009F4F9B">
      <w:r>
        <w:t>INTERNATIONAL FLIGHTS</w:t>
      </w:r>
    </w:p>
    <w:p w14:paraId="2CA2707B" w14:textId="77777777" w:rsidR="00A56FD1" w:rsidRDefault="009F4F9B">
      <w:r>
        <w:t>DOMESTIC FLIGHTS</w:t>
      </w:r>
    </w:p>
    <w:p w14:paraId="6EC1E3B1" w14:textId="77777777" w:rsidR="00A56FD1" w:rsidRDefault="009F4F9B">
      <w:r>
        <w:t>Flights to Dubai</w:t>
      </w:r>
    </w:p>
    <w:p w14:paraId="1F48E24E" w14:textId="77777777" w:rsidR="00A56FD1" w:rsidRDefault="009F4F9B">
      <w:r>
        <w:t>Flights to Male</w:t>
      </w:r>
    </w:p>
    <w:p w14:paraId="4A1E9E7B" w14:textId="77777777" w:rsidR="00A56FD1" w:rsidRDefault="009F4F9B">
      <w:r>
        <w:lastRenderedPageBreak/>
        <w:t>Flights to Singapore</w:t>
      </w:r>
    </w:p>
    <w:p w14:paraId="13B2ADDA" w14:textId="77777777" w:rsidR="00A56FD1" w:rsidRDefault="009F4F9B">
      <w:r>
        <w:t>Flights to Kuwait</w:t>
      </w:r>
    </w:p>
    <w:p w14:paraId="48C43D84" w14:textId="77777777" w:rsidR="00A56FD1" w:rsidRDefault="009F4F9B">
      <w:r>
        <w:t>Flights to Bangkok</w:t>
      </w:r>
    </w:p>
    <w:p w14:paraId="2B78C912" w14:textId="77777777" w:rsidR="00A56FD1" w:rsidRDefault="009F4F9B">
      <w:r>
        <w:t>Flights to Abu Dhabi</w:t>
      </w:r>
    </w:p>
    <w:p w14:paraId="53C68264" w14:textId="77777777" w:rsidR="00A56FD1" w:rsidRDefault="009F4F9B">
      <w:r>
        <w:t>Flights to Hong Kong</w:t>
      </w:r>
    </w:p>
    <w:p w14:paraId="018521C8" w14:textId="77777777" w:rsidR="00A56FD1" w:rsidRDefault="009F4F9B">
      <w:r>
        <w:t>Flights to Kathmandu</w:t>
      </w:r>
    </w:p>
    <w:p w14:paraId="6B6D94E6" w14:textId="77777777" w:rsidR="00A56FD1" w:rsidRDefault="009F4F9B">
      <w:r>
        <w:t>Flights to Muscat</w:t>
      </w:r>
    </w:p>
    <w:p w14:paraId="65F631F1" w14:textId="77777777" w:rsidR="00A56FD1" w:rsidRDefault="009F4F9B">
      <w:r>
        <w:t>Flights to Istanbul</w:t>
      </w:r>
    </w:p>
    <w:p w14:paraId="30E6CFA1" w14:textId="77777777" w:rsidR="00A56FD1" w:rsidRDefault="009F4F9B">
      <w:r>
        <w:t>Flights to Sharjah</w:t>
      </w:r>
    </w:p>
    <w:p w14:paraId="21B82E9A" w14:textId="77777777" w:rsidR="00A56FD1" w:rsidRDefault="009F4F9B">
      <w:r>
        <w:t>Flights to Doha</w:t>
      </w:r>
    </w:p>
    <w:p w14:paraId="31E09EFD" w14:textId="77777777" w:rsidR="00A56FD1" w:rsidRDefault="009F4F9B">
      <w:r>
        <w:t>Flights to Colombo</w:t>
      </w:r>
    </w:p>
    <w:p w14:paraId="11402FF9" w14:textId="77777777" w:rsidR="00A56FD1" w:rsidRDefault="009F4F9B">
      <w:r>
        <w:t>Flights to Phuket</w:t>
      </w:r>
    </w:p>
    <w:p w14:paraId="667D11B0" w14:textId="77777777" w:rsidR="00A56FD1" w:rsidRDefault="009F4F9B">
      <w:r>
        <w:t>Flights to Kuala Lumpur</w:t>
      </w:r>
    </w:p>
    <w:p w14:paraId="671C698C" w14:textId="77777777" w:rsidR="00A56FD1" w:rsidRDefault="009F4F9B">
      <w:r>
        <w:t>Flights to Dhaka</w:t>
      </w:r>
    </w:p>
    <w:p w14:paraId="480A0D2E" w14:textId="77777777" w:rsidR="00A56FD1" w:rsidRDefault="009F4F9B">
      <w:r>
        <w:t>Flights to Riyadh</w:t>
      </w:r>
    </w:p>
    <w:p w14:paraId="44A87813" w14:textId="77777777" w:rsidR="00A56FD1" w:rsidRDefault="009F4F9B">
      <w:r>
        <w:t>Flights to Jeddah</w:t>
      </w:r>
    </w:p>
    <w:p w14:paraId="0E134CFE" w14:textId="77777777" w:rsidR="00A56FD1" w:rsidRDefault="009F4F9B">
      <w:r>
        <w:t>Flights to Hanoi</w:t>
      </w:r>
    </w:p>
    <w:p w14:paraId="157D68D2" w14:textId="77777777" w:rsidR="00A56FD1" w:rsidRDefault="009F4F9B">
      <w:r>
        <w:t>Flights to Ho Chi Minh City</w:t>
      </w:r>
    </w:p>
    <w:p w14:paraId="072AEAC7" w14:textId="77777777" w:rsidR="00A56FD1" w:rsidRDefault="009F4F9B">
      <w:r>
        <w:t>Flights to Dammam</w:t>
      </w:r>
    </w:p>
    <w:p w14:paraId="147D8766" w14:textId="77777777" w:rsidR="00A56FD1" w:rsidRDefault="009F4F9B">
      <w:r>
        <w:t>Flights to Bahrain</w:t>
      </w:r>
    </w:p>
    <w:p w14:paraId="2EC002E3" w14:textId="77777777" w:rsidR="00A56FD1" w:rsidRDefault="009F4F9B">
      <w:r>
        <w:t>Flights to Ras Al Khaimah</w:t>
      </w:r>
    </w:p>
    <w:p w14:paraId="173B8619" w14:textId="77777777" w:rsidR="00A56FD1" w:rsidRDefault="009F4F9B">
      <w:r>
        <w:t>Flights to Bulgaria</w:t>
      </w:r>
    </w:p>
    <w:p w14:paraId="6194396F" w14:textId="77777777" w:rsidR="00A56FD1" w:rsidRDefault="009F4F9B">
      <w:r>
        <w:t>Flights to Spain</w:t>
      </w:r>
    </w:p>
    <w:p w14:paraId="0E6C34B0" w14:textId="77777777" w:rsidR="00A56FD1" w:rsidRDefault="009F4F9B">
      <w:r>
        <w:t>Flights to Netherlands</w:t>
      </w:r>
    </w:p>
    <w:p w14:paraId="682E03D9" w14:textId="77777777" w:rsidR="00A56FD1" w:rsidRDefault="009F4F9B">
      <w:r>
        <w:t>Flights to Greece</w:t>
      </w:r>
    </w:p>
    <w:p w14:paraId="485699B6" w14:textId="77777777" w:rsidR="00A56FD1" w:rsidRDefault="009F4F9B">
      <w:r>
        <w:t>Flights to Belgium</w:t>
      </w:r>
    </w:p>
    <w:p w14:paraId="3D53BAF3" w14:textId="77777777" w:rsidR="00A56FD1" w:rsidRDefault="009F4F9B">
      <w:r>
        <w:t>Flights to Hungary</w:t>
      </w:r>
    </w:p>
    <w:p w14:paraId="5037E254" w14:textId="77777777" w:rsidR="00A56FD1" w:rsidRDefault="009F4F9B">
      <w:r>
        <w:t>Flights to Denmark</w:t>
      </w:r>
    </w:p>
    <w:p w14:paraId="0AF2997E" w14:textId="77777777" w:rsidR="00A56FD1" w:rsidRDefault="009F4F9B">
      <w:r>
        <w:t>Flights to Republic of Ireland</w:t>
      </w:r>
    </w:p>
    <w:p w14:paraId="17F73C9C" w14:textId="77777777" w:rsidR="00A56FD1" w:rsidRDefault="009F4F9B">
      <w:r>
        <w:lastRenderedPageBreak/>
        <w:t>Flights to United Kingdom</w:t>
      </w:r>
    </w:p>
    <w:p w14:paraId="02DCEB3E" w14:textId="77777777" w:rsidR="00A56FD1" w:rsidRDefault="009F4F9B">
      <w:r>
        <w:t>Flights to Malta</w:t>
      </w:r>
    </w:p>
    <w:p w14:paraId="70395055" w14:textId="77777777" w:rsidR="00A56FD1" w:rsidRDefault="009F4F9B">
      <w:r>
        <w:t>Flights to France</w:t>
      </w:r>
    </w:p>
    <w:p w14:paraId="61CBD087" w14:textId="77777777" w:rsidR="00A56FD1" w:rsidRDefault="009F4F9B">
      <w:r>
        <w:t>Flights to Czech Republic</w:t>
      </w:r>
    </w:p>
    <w:p w14:paraId="630BC15A" w14:textId="77777777" w:rsidR="00A56FD1" w:rsidRDefault="009F4F9B">
      <w:r>
        <w:t>Flights to Israel</w:t>
      </w:r>
    </w:p>
    <w:p w14:paraId="550592A1" w14:textId="77777777" w:rsidR="00A56FD1" w:rsidRDefault="009F4F9B">
      <w:r>
        <w:t>Flights to Austria</w:t>
      </w:r>
    </w:p>
    <w:p w14:paraId="51D70AC5" w14:textId="77777777" w:rsidR="00A56FD1" w:rsidRDefault="009F4F9B">
      <w:r>
        <w:t>Flights to Switzerland</w:t>
      </w:r>
    </w:p>
    <w:p w14:paraId="41C51111" w14:textId="77777777" w:rsidR="00A56FD1" w:rsidRDefault="009F4F9B">
      <w:r>
        <w:t>Flights to Italy</w:t>
      </w:r>
    </w:p>
    <w:p w14:paraId="402C896D" w14:textId="77777777" w:rsidR="00A56FD1" w:rsidRDefault="009F4F9B">
      <w:r>
        <w:t>Flights to Portugal</w:t>
      </w:r>
    </w:p>
    <w:p w14:paraId="07A0E2AF" w14:textId="77777777" w:rsidR="00A56FD1" w:rsidRDefault="009F4F9B">
      <w:r>
        <w:t xml:space="preserve">IndiGo has also entered into a codeshare agreement which has further expanded our footprints into Europe and other parts of the world. IndiGo operates direct flights to Istanbul and beyond. The connections beyond Istanbul are served by Turkish Airlines and can be booked on the </w:t>
      </w:r>
      <w:proofErr w:type="gramStart"/>
      <w:r>
        <w:t>IndiGo</w:t>
      </w:r>
      <w:proofErr w:type="gramEnd"/>
      <w:r>
        <w:t xml:space="preserve"> website, providing you with a comprehensive experience. </w:t>
      </w:r>
    </w:p>
    <w:p w14:paraId="4224FD02" w14:textId="77777777" w:rsidR="00A56FD1" w:rsidRDefault="00A56FD1"/>
    <w:p w14:paraId="200B20BA" w14:textId="77777777" w:rsidR="00A56FD1" w:rsidRDefault="009F4F9B">
      <w:r>
        <w:t xml:space="preserve">Moreover, in case you require special assistance, you can </w:t>
      </w:r>
      <w:proofErr w:type="gramStart"/>
      <w:r>
        <w:t>request for</w:t>
      </w:r>
      <w:proofErr w:type="gramEnd"/>
      <w:r>
        <w:t xml:space="preserve"> the same while making a booking or get in touch with our customer service representative or airport staff later. We will do everything to ensure you have a comfortable flight to your destination. Our staff will be happy to assist you with anything you should require for your journey. Also, if you need to plan your itinerary, you can also take recommendations from our destination and airport pages which have all the information on everything you need to know to plan your trip - places to visit, t</w:t>
      </w:r>
      <w:r>
        <w:t>he best time to travel, flight details, places to eat, shopping, and airport information.</w:t>
      </w:r>
    </w:p>
    <w:p w14:paraId="65F341BB" w14:textId="77777777" w:rsidR="00A56FD1" w:rsidRDefault="00A56FD1"/>
    <w:p w14:paraId="402D8BAF" w14:textId="77777777" w:rsidR="00A56FD1" w:rsidRDefault="009F4F9B">
      <w:r>
        <w:t>So, book your next trip with IndiGo and get ready for a great customer experience at all points of your journey.</w:t>
      </w:r>
    </w:p>
    <w:p w14:paraId="2E548FDE" w14:textId="77777777" w:rsidR="00A56FD1" w:rsidRDefault="00A56FD1"/>
    <w:p w14:paraId="7D200293" w14:textId="77777777" w:rsidR="00A56FD1" w:rsidRDefault="009F4F9B">
      <w:r>
        <w:t xml:space="preserve"> </w:t>
      </w:r>
    </w:p>
    <w:p w14:paraId="500FB3D1" w14:textId="77777777" w:rsidR="00A56FD1" w:rsidRDefault="00A56FD1"/>
    <w:p w14:paraId="057240DB" w14:textId="77777777" w:rsidR="00A56FD1" w:rsidRDefault="009F4F9B">
      <w:r>
        <w:t>IndiGo News</w:t>
      </w:r>
    </w:p>
    <w:p w14:paraId="0B2EC291" w14:textId="77777777" w:rsidR="00A56FD1" w:rsidRDefault="009F4F9B">
      <w:r>
        <w:t>Frequently asked questions</w:t>
      </w:r>
    </w:p>
    <w:p w14:paraId="1BEAE036" w14:textId="77777777" w:rsidR="00A56FD1" w:rsidRDefault="009F4F9B">
      <w:r>
        <w:t>Where can I find flight booking offers from IndiGo?</w:t>
      </w:r>
    </w:p>
    <w:p w14:paraId="1CA83F8D" w14:textId="77777777" w:rsidR="00A56FD1" w:rsidRDefault="00A56FD1"/>
    <w:p w14:paraId="7D9AC615" w14:textId="77777777" w:rsidR="00A56FD1" w:rsidRDefault="009F4F9B">
      <w:r>
        <w:lastRenderedPageBreak/>
        <w:t xml:space="preserve">If you book directly on goIndiGo.in or the IndiGo mobile app, you can check out the Offers page for a cashback or discount on your booking. You may also keep a look out on </w:t>
      </w:r>
      <w:r>
        <w:t>IndiGo’s email, SMS and social media communication for the same.</w:t>
      </w:r>
    </w:p>
    <w:p w14:paraId="35AE06DF" w14:textId="77777777" w:rsidR="00A56FD1" w:rsidRDefault="00A56FD1"/>
    <w:p w14:paraId="704A5A92" w14:textId="77777777" w:rsidR="00A56FD1" w:rsidRDefault="009F4F9B">
      <w:r>
        <w:t>Are there any benefits to booking directly with IndiGo?</w:t>
      </w:r>
    </w:p>
    <w:p w14:paraId="6F8190C4" w14:textId="77777777" w:rsidR="00A56FD1" w:rsidRDefault="00A56FD1"/>
    <w:p w14:paraId="589BA79D" w14:textId="77777777" w:rsidR="00A56FD1" w:rsidRDefault="009F4F9B">
      <w:r>
        <w:t>Yes. Booking directly through the website or the mobile app lets you enjoy additional benefits such as 6E Add-ons, the latest Offers and sale alerts.</w:t>
      </w:r>
    </w:p>
    <w:p w14:paraId="667A07FA" w14:textId="77777777" w:rsidR="00A56FD1" w:rsidRDefault="00A56FD1"/>
    <w:p w14:paraId="7290E8C5" w14:textId="77777777" w:rsidR="00A56FD1" w:rsidRDefault="009F4F9B">
      <w:r>
        <w:t xml:space="preserve">How can I book a charter flight with IndiGo? </w:t>
      </w:r>
    </w:p>
    <w:p w14:paraId="3C3EBD6F" w14:textId="77777777" w:rsidR="00A56FD1" w:rsidRDefault="00A56FD1"/>
    <w:p w14:paraId="4DF62C81" w14:textId="77777777" w:rsidR="00A56FD1" w:rsidRDefault="009F4F9B">
      <w:r>
        <w:t xml:space="preserve">You may book a charter flight to suit your special travel needs by filling </w:t>
      </w:r>
      <w:proofErr w:type="gramStart"/>
      <w:r>
        <w:t>up</w:t>
      </w:r>
      <w:proofErr w:type="gramEnd"/>
      <w:r>
        <w:t xml:space="preserve"> a form, post which one of our representatives would contact you for further assistance. Find charter flight related details here.</w:t>
      </w:r>
    </w:p>
    <w:p w14:paraId="78164141" w14:textId="77777777" w:rsidR="00A56FD1" w:rsidRDefault="00A56FD1"/>
    <w:p w14:paraId="08D24624" w14:textId="77777777" w:rsidR="00A56FD1" w:rsidRDefault="009F4F9B">
      <w:r>
        <w:t>How will I be alerted about the next IndiGo’s sale?</w:t>
      </w:r>
    </w:p>
    <w:p w14:paraId="05D9795F" w14:textId="77777777" w:rsidR="00A56FD1" w:rsidRDefault="00A56FD1"/>
    <w:p w14:paraId="0311DE06" w14:textId="77777777" w:rsidR="00A56FD1" w:rsidRDefault="009F4F9B">
      <w:r>
        <w:t>Having the IndiGo mobile app downloaded is the quickest way to stay ahead on IndiGo’s sale through app notifications, besides checking the website and social media channels.</w:t>
      </w:r>
    </w:p>
    <w:p w14:paraId="5F7F3B9C" w14:textId="77777777" w:rsidR="00A56FD1" w:rsidRDefault="00A56FD1"/>
    <w:p w14:paraId="2F1EA8B1" w14:textId="77777777" w:rsidR="00A56FD1" w:rsidRDefault="009F4F9B">
      <w:r>
        <w:t>How do I reschedule or cancel my booking?</w:t>
      </w:r>
    </w:p>
    <w:p w14:paraId="463A50B0" w14:textId="77777777" w:rsidR="00A56FD1" w:rsidRDefault="00A56FD1"/>
    <w:p w14:paraId="4636473B" w14:textId="77777777" w:rsidR="00A56FD1" w:rsidRDefault="009F4F9B">
      <w:r>
        <w:t>You may go to View/Edit Booking to make changes to your existing booking using your PNR.</w:t>
      </w:r>
    </w:p>
    <w:p w14:paraId="2B576D5D" w14:textId="77777777" w:rsidR="00A56FD1" w:rsidRDefault="00A56FD1"/>
    <w:p w14:paraId="540B54D6" w14:textId="77777777" w:rsidR="00A56FD1" w:rsidRDefault="009F4F9B">
      <w:r>
        <w:t>Will I get a refund if I wish to cancel my booking?</w:t>
      </w:r>
    </w:p>
    <w:p w14:paraId="51C27D98" w14:textId="77777777" w:rsidR="00A56FD1" w:rsidRDefault="00A56FD1"/>
    <w:p w14:paraId="2D59009E" w14:textId="77777777" w:rsidR="00A56FD1" w:rsidRDefault="009F4F9B">
      <w:r>
        <w:t xml:space="preserve">Depending on the number of days left for departure, you will be charged a cancellation fee for your booking. To know the exact details, visit </w:t>
      </w:r>
      <w:proofErr w:type="gramStart"/>
      <w:r>
        <w:t>refunds</w:t>
      </w:r>
      <w:proofErr w:type="gramEnd"/>
      <w:r>
        <w:t xml:space="preserve"> FAQs page.</w:t>
      </w:r>
    </w:p>
    <w:p w14:paraId="4A79836A" w14:textId="77777777" w:rsidR="00A56FD1" w:rsidRDefault="00A56FD1"/>
    <w:p w14:paraId="32B3676E" w14:textId="77777777" w:rsidR="00A56FD1" w:rsidRDefault="009F4F9B">
      <w:r>
        <w:t>How do I find out the status of my flight?</w:t>
      </w:r>
    </w:p>
    <w:p w14:paraId="2793AC59" w14:textId="77777777" w:rsidR="00A56FD1" w:rsidRDefault="00A56FD1"/>
    <w:p w14:paraId="67478D73" w14:textId="77777777" w:rsidR="00A56FD1" w:rsidRDefault="009F4F9B">
      <w:r>
        <w:lastRenderedPageBreak/>
        <w:t xml:space="preserve">Got to the Flight Status tab, enter your route details, flight details and PNR/Booking Reference ID. Your flight’s status will </w:t>
      </w:r>
      <w:r>
        <w:t>be available to view.</w:t>
      </w:r>
    </w:p>
    <w:p w14:paraId="3F0A5AAE" w14:textId="77777777" w:rsidR="00A56FD1" w:rsidRDefault="00A56FD1"/>
    <w:p w14:paraId="0B45A041" w14:textId="77777777" w:rsidR="00A56FD1" w:rsidRDefault="009F4F9B">
      <w:r>
        <w:t>How will I be notified if my flight gets delayed?</w:t>
      </w:r>
    </w:p>
    <w:p w14:paraId="09218554" w14:textId="77777777" w:rsidR="00A56FD1" w:rsidRDefault="00A56FD1"/>
    <w:p w14:paraId="6604A554" w14:textId="77777777" w:rsidR="00A56FD1" w:rsidRDefault="009F4F9B">
      <w:r>
        <w:t xml:space="preserve">In case of any changes to your flight’s schedule, you will be notified via SMS and email on the contact information provided by you at the time of booking. It </w:t>
      </w:r>
      <w:proofErr w:type="gramStart"/>
      <w:r>
        <w:t>is</w:t>
      </w:r>
      <w:proofErr w:type="gramEnd"/>
      <w:r>
        <w:t xml:space="preserve"> </w:t>
      </w:r>
      <w:proofErr w:type="gramStart"/>
      <w:r>
        <w:t>therefore,</w:t>
      </w:r>
      <w:proofErr w:type="gramEnd"/>
      <w:r>
        <w:t xml:space="preserve"> imperative to ensure your contact number and email ID is correct.</w:t>
      </w:r>
    </w:p>
    <w:p w14:paraId="5B478219" w14:textId="77777777" w:rsidR="00A56FD1" w:rsidRDefault="00A56FD1"/>
    <w:p w14:paraId="6156D937" w14:textId="77777777" w:rsidR="00A56FD1" w:rsidRDefault="009F4F9B">
      <w:r>
        <w:t xml:space="preserve">How can I book two seats for the same passenger on an </w:t>
      </w:r>
      <w:proofErr w:type="gramStart"/>
      <w:r>
        <w:t>IndiGo</w:t>
      </w:r>
      <w:proofErr w:type="gramEnd"/>
      <w:r>
        <w:t xml:space="preserve"> flight?</w:t>
      </w:r>
    </w:p>
    <w:p w14:paraId="5BD7EE8B" w14:textId="77777777" w:rsidR="00A56FD1" w:rsidRDefault="00A56FD1"/>
    <w:p w14:paraId="05E722FE" w14:textId="77777777" w:rsidR="00A56FD1" w:rsidRDefault="009F4F9B">
      <w:r>
        <w:t>6E Double Seat is our newest addition that lets you book two seats for a passenger, so you can have more space and less worry about social distancing on the flight.</w:t>
      </w:r>
    </w:p>
    <w:p w14:paraId="0F360B3F" w14:textId="77777777" w:rsidR="00A56FD1" w:rsidRDefault="00A56FD1"/>
    <w:p w14:paraId="275A205E" w14:textId="77777777" w:rsidR="00A56FD1" w:rsidRDefault="009F4F9B">
      <w:r>
        <w:t>Is there any way I can opt for more baggage?</w:t>
      </w:r>
    </w:p>
    <w:p w14:paraId="47987DA1" w14:textId="77777777" w:rsidR="00A56FD1" w:rsidRDefault="00A56FD1"/>
    <w:p w14:paraId="40186E44" w14:textId="77777777" w:rsidR="00A56FD1" w:rsidRDefault="009F4F9B">
      <w:r>
        <w:t>Yes, you can choose Excess Baggage service to pre-book extra baggage allowance. You may do this for up to 2 hours and 24 hours before your domestic and international flight booking respectively.</w:t>
      </w:r>
    </w:p>
    <w:p w14:paraId="044B0C4F" w14:textId="77777777" w:rsidR="00A56FD1" w:rsidRDefault="00A56FD1"/>
    <w:p w14:paraId="4E23F1DD" w14:textId="77777777" w:rsidR="00A56FD1" w:rsidRDefault="009F4F9B">
      <w:r>
        <w:t xml:space="preserve">Are </w:t>
      </w:r>
      <w:proofErr w:type="gramStart"/>
      <w:r>
        <w:t>inflight</w:t>
      </w:r>
      <w:proofErr w:type="gramEnd"/>
      <w:r>
        <w:t xml:space="preserve"> meals included in the ticket?</w:t>
      </w:r>
    </w:p>
    <w:p w14:paraId="540289D8" w14:textId="77777777" w:rsidR="00A56FD1" w:rsidRDefault="00A56FD1"/>
    <w:p w14:paraId="006F0627" w14:textId="77777777" w:rsidR="00A56FD1" w:rsidRDefault="009F4F9B">
      <w:r>
        <w:t xml:space="preserve">6E Eats and inflight </w:t>
      </w:r>
      <w:proofErr w:type="gramStart"/>
      <w:r>
        <w:t>has to</w:t>
      </w:r>
      <w:proofErr w:type="gramEnd"/>
      <w:r>
        <w:t xml:space="preserve"> be in-flight.</w:t>
      </w:r>
    </w:p>
    <w:p w14:paraId="3E4BC21C" w14:textId="77777777" w:rsidR="00A56FD1" w:rsidRDefault="00A56FD1"/>
    <w:p w14:paraId="7B6291FF" w14:textId="77777777" w:rsidR="00A56FD1" w:rsidRDefault="009F4F9B">
      <w:r>
        <w:t xml:space="preserve">Is smoking allowed on </w:t>
      </w:r>
      <w:proofErr w:type="gramStart"/>
      <w:r>
        <w:t>IndiGo</w:t>
      </w:r>
      <w:proofErr w:type="gramEnd"/>
      <w:r>
        <w:t xml:space="preserve"> flights?</w:t>
      </w:r>
    </w:p>
    <w:p w14:paraId="0F87E989" w14:textId="77777777" w:rsidR="00A56FD1" w:rsidRDefault="00A56FD1"/>
    <w:p w14:paraId="6C16F705" w14:textId="77777777" w:rsidR="00A56FD1" w:rsidRDefault="009F4F9B">
      <w:r>
        <w:t xml:space="preserve">No. Smoking is strictly prohibited across all </w:t>
      </w:r>
      <w:proofErr w:type="gramStart"/>
      <w:r>
        <w:t>IndiGo</w:t>
      </w:r>
      <w:proofErr w:type="gramEnd"/>
      <w:r>
        <w:t xml:space="preserve"> flights.</w:t>
      </w:r>
    </w:p>
    <w:sectPr w:rsidR="00A56F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2FC17" w14:textId="77777777" w:rsidR="009F4F9B" w:rsidRDefault="009F4F9B">
      <w:pPr>
        <w:spacing w:after="0" w:line="240" w:lineRule="auto"/>
      </w:pPr>
      <w:r>
        <w:separator/>
      </w:r>
    </w:p>
  </w:endnote>
  <w:endnote w:type="continuationSeparator" w:id="0">
    <w:p w14:paraId="310456E5" w14:textId="77777777" w:rsidR="009F4F9B" w:rsidRDefault="009F4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7E041" w14:textId="77777777" w:rsidR="009F4F9B" w:rsidRDefault="009F4F9B">
      <w:pPr>
        <w:spacing w:after="0" w:line="240" w:lineRule="auto"/>
      </w:pPr>
      <w:r>
        <w:rPr>
          <w:color w:val="000000"/>
        </w:rPr>
        <w:separator/>
      </w:r>
    </w:p>
  </w:footnote>
  <w:footnote w:type="continuationSeparator" w:id="0">
    <w:p w14:paraId="5E274F16" w14:textId="77777777" w:rsidR="009F4F9B" w:rsidRDefault="009F4F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6FD1"/>
    <w:rsid w:val="00477097"/>
    <w:rsid w:val="009F4F9B"/>
    <w:rsid w:val="00A5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100B"/>
  <w15:docId w15:val="{572E041C-94AA-4138-B0EE-809200FF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kern w:val="3"/>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dc:description/>
  <cp:lastModifiedBy>Manish .R.C</cp:lastModifiedBy>
  <cp:revision>2</cp:revision>
  <dcterms:created xsi:type="dcterms:W3CDTF">2024-06-13T03:38:00Z</dcterms:created>
  <dcterms:modified xsi:type="dcterms:W3CDTF">2024-06-13T03:38:00Z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2024-06-06T15:39:59Z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5009a1e0-0def-4ca0-9bb7-c8010295d995</vt:lpwstr>
  </property>
  <property fmtid="{D5CDD505-2E9C-101B-9397-08002B2CF9AE}" pid="8" name="MSIP_Label_defa4170-0d19-0005-0004-bc88714345d2_ContentBits">
    <vt:lpwstr>0</vt:lpwstr>
  </property>
</Properties>
</file>